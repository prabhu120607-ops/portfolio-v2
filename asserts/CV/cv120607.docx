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8C8FF" w14:textId="44FE491C" w:rsidR="00D62146" w:rsidRPr="008702A4" w:rsidRDefault="00F822ED" w:rsidP="008702A4">
      <w:pPr>
        <w:pStyle w:val="1ApplicantName"/>
      </w:pPr>
      <w:proofErr w:type="spellStart"/>
      <w:r w:rsidRPr="00F822ED">
        <w:rPr>
          <w:sz w:val="72"/>
          <w:szCs w:val="72"/>
        </w:rPr>
        <w:t>Prabhu</w:t>
      </w:r>
      <w:proofErr w:type="spellEnd"/>
      <w:r w:rsidRPr="00F822ED">
        <w:rPr>
          <w:sz w:val="72"/>
          <w:szCs w:val="72"/>
        </w:rPr>
        <w:t xml:space="preserve"> Kumar</w:t>
      </w:r>
      <w:r w:rsidR="008702A4" w:rsidRPr="00F822ED">
        <w:rPr>
          <w:sz w:val="72"/>
          <w:szCs w:val="72"/>
        </w:rPr>
        <w:t xml:space="preserve"> </w:t>
      </w:r>
      <w:proofErr w:type="spellStart"/>
      <w:r w:rsidRPr="00F822ED">
        <w:rPr>
          <w:sz w:val="72"/>
          <w:szCs w:val="72"/>
        </w:rPr>
        <w:t>Angothu</w:t>
      </w:r>
      <w:proofErr w:type="spellEnd"/>
      <w:r>
        <w:t>,</w:t>
      </w:r>
    </w:p>
    <w:p w14:paraId="72808E71" w14:textId="63463B78" w:rsidR="00324137" w:rsidRPr="00F822ED" w:rsidRDefault="00F822ED" w:rsidP="00324137">
      <w:pPr>
        <w:pStyle w:val="5SummaryText"/>
        <w:shd w:val="clear" w:color="auto" w:fill="F1F1F5"/>
        <w:rPr>
          <w:sz w:val="24"/>
          <w:szCs w:val="24"/>
        </w:rPr>
      </w:pPr>
      <w:r w:rsidRPr="00F822ED">
        <w:rPr>
          <w:sz w:val="24"/>
          <w:szCs w:val="24"/>
        </w:rPr>
        <w:t>7661862638</w:t>
      </w:r>
      <w:r w:rsidR="00287B9A" w:rsidRPr="00F822ED">
        <w:rPr>
          <w:sz w:val="24"/>
          <w:szCs w:val="24"/>
        </w:rPr>
        <w:t xml:space="preserve">| </w:t>
      </w:r>
      <w:r w:rsidRPr="00F822ED">
        <w:rPr>
          <w:sz w:val="24"/>
          <w:szCs w:val="24"/>
        </w:rPr>
        <w:t>prabhu120607</w:t>
      </w:r>
      <w:r w:rsidR="00287B9A" w:rsidRPr="00F822ED">
        <w:rPr>
          <w:sz w:val="24"/>
          <w:szCs w:val="24"/>
        </w:rPr>
        <w:t xml:space="preserve">@gmail.com | </w:t>
      </w:r>
      <w:r w:rsidRPr="00F822ED">
        <w:rPr>
          <w:sz w:val="24"/>
          <w:szCs w:val="24"/>
        </w:rPr>
        <w:t>linkedin.com/in/prabhu-kumar-amgothu-6a057034a/</w:t>
      </w:r>
      <w:r w:rsidR="00287B9A" w:rsidRPr="00F822ED">
        <w:rPr>
          <w:sz w:val="24"/>
          <w:szCs w:val="24"/>
        </w:rPr>
        <w:t xml:space="preserve">| </w:t>
      </w:r>
      <w:r w:rsidRPr="00F822ED">
        <w:rPr>
          <w:sz w:val="24"/>
          <w:szCs w:val="24"/>
        </w:rPr>
        <w:t>github.com/prabhu120607-ops</w:t>
      </w:r>
      <w:r w:rsidR="00287B9A" w:rsidRPr="00F822ED">
        <w:rPr>
          <w:sz w:val="24"/>
          <w:szCs w:val="24"/>
        </w:rPr>
        <w:t xml:space="preserve">| </w:t>
      </w:r>
      <w:proofErr w:type="spellStart"/>
      <w:r w:rsidRPr="00F822ED">
        <w:rPr>
          <w:sz w:val="24"/>
          <w:szCs w:val="24"/>
        </w:rPr>
        <w:t>Macharla</w:t>
      </w:r>
      <w:proofErr w:type="spellEnd"/>
      <w:r w:rsidR="00324137" w:rsidRPr="00F822ED">
        <w:rPr>
          <w:sz w:val="24"/>
          <w:szCs w:val="24"/>
        </w:rPr>
        <w:t xml:space="preserve">, </w:t>
      </w:r>
      <w:r w:rsidRPr="00F822ED">
        <w:rPr>
          <w:sz w:val="24"/>
          <w:szCs w:val="24"/>
        </w:rPr>
        <w:t>Andhra Pradesh</w:t>
      </w:r>
    </w:p>
    <w:p w14:paraId="48E576B7" w14:textId="77777777" w:rsidR="00CB3212" w:rsidRPr="005A0CAF" w:rsidRDefault="00CB3212" w:rsidP="005A0CAF">
      <w:pPr>
        <w:pStyle w:val="4SectionHeaders"/>
      </w:pPr>
      <w:r w:rsidRPr="005A0CAF">
        <w:t>PROFESSIONAL SUMMARY</w:t>
      </w:r>
    </w:p>
    <w:p w14:paraId="26083974" w14:textId="0CB39114" w:rsidR="009E0638" w:rsidRDefault="00F35205" w:rsidP="009E0638">
      <w:pPr>
        <w:pStyle w:val="5SummaryText"/>
      </w:pPr>
      <w:r>
        <w:t xml:space="preserve">Motivated second-year </w:t>
      </w:r>
      <w:proofErr w:type="spellStart"/>
      <w:proofErr w:type="gramStart"/>
      <w:r>
        <w:t>B.Tech</w:t>
      </w:r>
      <w:proofErr w:type="spellEnd"/>
      <w:proofErr w:type="gramEnd"/>
      <w:r>
        <w:t xml:space="preserve"> Information Technology student aspiring to build a career as a Software Developer. Proficient in Java, Python, and C, with hands-on experience in frontend web development, Data Structures &amp; Algorithms, and DBMS. A quick learner with strong problem-solving, teamwork, and adaptability skills, currently strengthening coding expertise through daily DSA practice while building real-world software projects.</w:t>
      </w:r>
    </w:p>
    <w:p w14:paraId="2490CAFE" w14:textId="3C477089" w:rsidR="001445BE" w:rsidRPr="00D62146" w:rsidRDefault="00287B9A" w:rsidP="005A0CAF">
      <w:pPr>
        <w:pStyle w:val="4SectionHeaders"/>
      </w:pPr>
      <w:r>
        <w:t>SKILLS</w:t>
      </w:r>
    </w:p>
    <w:p w14:paraId="61C8406C" w14:textId="35324D09" w:rsidR="0017024E" w:rsidRPr="009A7EE2" w:rsidRDefault="0017024E" w:rsidP="0017024E">
      <w:pPr>
        <w:pStyle w:val="6aSkills"/>
      </w:pPr>
      <w:r w:rsidRPr="009A7EE2">
        <w:t xml:space="preserve">• </w:t>
      </w:r>
      <w:r w:rsidR="00F35205">
        <w:t xml:space="preserve">c </w:t>
      </w:r>
      <w:proofErr w:type="spellStart"/>
      <w:r w:rsidR="00F35205">
        <w:t>lang</w:t>
      </w:r>
      <w:proofErr w:type="spellEnd"/>
      <w:r w:rsidR="00F35205">
        <w:tab/>
        <w:t>• java</w:t>
      </w:r>
      <w:r w:rsidR="00F35205">
        <w:tab/>
        <w:t>• python</w:t>
      </w:r>
    </w:p>
    <w:p w14:paraId="5A5C5A61" w14:textId="5E1FBFD6" w:rsidR="0017024E" w:rsidRPr="009A7EE2" w:rsidRDefault="0017024E" w:rsidP="0017024E">
      <w:pPr>
        <w:pStyle w:val="6aSkills"/>
      </w:pPr>
      <w:r w:rsidRPr="009A7EE2">
        <w:t xml:space="preserve">• </w:t>
      </w:r>
      <w:proofErr w:type="spellStart"/>
      <w:r w:rsidR="00F35205">
        <w:t>webtechnology</w:t>
      </w:r>
      <w:proofErr w:type="spellEnd"/>
      <w:r w:rsidR="00D261B1">
        <w:tab/>
        <w:t xml:space="preserve">• </w:t>
      </w:r>
      <w:proofErr w:type="spellStart"/>
      <w:r w:rsidR="00D261B1">
        <w:t>figma</w:t>
      </w:r>
      <w:proofErr w:type="spellEnd"/>
      <w:r w:rsidR="00D261B1">
        <w:tab/>
        <w:t>• premier pro</w:t>
      </w:r>
    </w:p>
    <w:p w14:paraId="240431B4" w14:textId="4B092C98" w:rsidR="0017024E" w:rsidRPr="009A7EE2" w:rsidRDefault="00710BEC" w:rsidP="0017024E">
      <w:pPr>
        <w:pStyle w:val="6aSkills"/>
      </w:pPr>
      <w:r>
        <w:t>• Android Programming</w:t>
      </w:r>
      <w:r w:rsidR="0017024E" w:rsidRPr="009A7EE2">
        <w:tab/>
        <w:t>• Skill 8</w:t>
      </w:r>
      <w:r w:rsidR="0017024E" w:rsidRPr="009A7EE2">
        <w:tab/>
        <w:t>• Skill 9</w:t>
      </w:r>
    </w:p>
    <w:p w14:paraId="4FF38089" w14:textId="77777777" w:rsidR="0089459E" w:rsidRPr="00133C64" w:rsidRDefault="0089459E" w:rsidP="005A0CAF">
      <w:pPr>
        <w:pStyle w:val="4SectionHeaders"/>
      </w:pPr>
      <w:r w:rsidRPr="00D62146">
        <w:t>EXPERIENCE</w:t>
      </w:r>
    </w:p>
    <w:p w14:paraId="4B96DFCF" w14:textId="07E8614E" w:rsidR="0089459E" w:rsidRPr="00133C64" w:rsidRDefault="00710BEC" w:rsidP="0000781D">
      <w:pPr>
        <w:pStyle w:val="7DegreeNameJobTitle"/>
        <w:tabs>
          <w:tab w:val="right" w:pos="10710"/>
        </w:tabs>
      </w:pPr>
      <w:r>
        <w:t>Frontend Designer</w:t>
      </w:r>
      <w:r w:rsidR="00133C64" w:rsidRPr="00133C64">
        <w:tab/>
      </w:r>
      <w:r>
        <w:t>Dec 2025 – May 2026</w:t>
      </w:r>
    </w:p>
    <w:p w14:paraId="7614F272" w14:textId="1CBF8714" w:rsidR="0089459E" w:rsidRPr="00D62146" w:rsidRDefault="00710BEC" w:rsidP="0065666D">
      <w:pPr>
        <w:pStyle w:val="9EmployerName"/>
      </w:pPr>
      <w:r>
        <w:t>Freelance Client</w:t>
      </w:r>
    </w:p>
    <w:p w14:paraId="1CA5EEFC" w14:textId="52F037AD" w:rsidR="009E0638" w:rsidRPr="00FB5256" w:rsidRDefault="00710BEC" w:rsidP="00FB5256">
      <w:pPr>
        <w:pStyle w:val="6BulletPoints"/>
      </w:pPr>
      <w:r>
        <w:t xml:space="preserve">Designed and developed a responsive website using </w:t>
      </w:r>
      <w:r>
        <w:rPr>
          <w:rStyle w:val="Strong"/>
        </w:rPr>
        <w:t xml:space="preserve">HTML, CSS, JavaScript, and </w:t>
      </w:r>
      <w:proofErr w:type="spellStart"/>
      <w:r>
        <w:rPr>
          <w:rStyle w:val="Strong"/>
        </w:rPr>
        <w:t>Figma</w:t>
      </w:r>
      <w:proofErr w:type="spellEnd"/>
      <w:r>
        <w:t>.</w:t>
      </w:r>
    </w:p>
    <w:p w14:paraId="5C088922" w14:textId="77777777" w:rsidR="00710BEC" w:rsidRDefault="00710BEC" w:rsidP="00FB5256">
      <w:pPr>
        <w:pStyle w:val="6BulletPoints"/>
      </w:pPr>
      <w:r>
        <w:t>Built user-friendly, mobile-responsive web pages with a focus on clean UI and seamless user experience.</w:t>
      </w:r>
    </w:p>
    <w:p w14:paraId="78648861" w14:textId="77777777" w:rsidR="00710BEC" w:rsidRDefault="00710BEC" w:rsidP="00E7470A">
      <w:pPr>
        <w:pStyle w:val="6BulletPoints"/>
      </w:pPr>
      <w:r>
        <w:t>Delivered the project before the agreed deadline while maintaining high-quality design standards.</w:t>
      </w:r>
    </w:p>
    <w:p w14:paraId="3995F3F6" w14:textId="6EA17432" w:rsidR="00E7470A" w:rsidRPr="00FB5256" w:rsidRDefault="00710BEC" w:rsidP="00E7470A">
      <w:pPr>
        <w:pStyle w:val="6BulletPoints"/>
      </w:pPr>
      <w:r>
        <w:t>Implemented client-requested updates and revisions promptly to ensure the website met evolving requirements.</w:t>
      </w:r>
    </w:p>
    <w:p w14:paraId="24441CFA" w14:textId="0BDF75A6" w:rsidR="00133C64" w:rsidRPr="00133C64" w:rsidRDefault="00710BEC" w:rsidP="0000781D">
      <w:pPr>
        <w:pStyle w:val="7DegreeNameJobTitle"/>
        <w:tabs>
          <w:tab w:val="right" w:pos="10710"/>
        </w:tabs>
      </w:pPr>
      <w:r>
        <w:t>Frontend Developer Intern</w:t>
      </w:r>
      <w:r w:rsidR="00133C64" w:rsidRPr="00133C64">
        <w:tab/>
      </w:r>
      <w:r w:rsidR="004A73F1">
        <w:rPr>
          <w:rStyle w:val="Strong"/>
        </w:rPr>
        <w:t>Dec 2025 – May 2026</w:t>
      </w:r>
    </w:p>
    <w:p w14:paraId="6418746A" w14:textId="03D22F1C" w:rsidR="00133C64" w:rsidRPr="00D62146" w:rsidRDefault="004A73F1" w:rsidP="0065666D">
      <w:pPr>
        <w:pStyle w:val="9EmployerName"/>
      </w:pPr>
      <w:r w:rsidRPr="004A73F1">
        <w:rPr>
          <w:rStyle w:val="ListParagraph"/>
        </w:rPr>
        <w:t xml:space="preserve"> </w:t>
      </w:r>
      <w:proofErr w:type="spellStart"/>
      <w:r>
        <w:rPr>
          <w:rStyle w:val="Strong"/>
        </w:rPr>
        <w:t>Jathin</w:t>
      </w:r>
      <w:proofErr w:type="spellEnd"/>
      <w:r>
        <w:rPr>
          <w:rStyle w:val="Strong"/>
        </w:rPr>
        <w:t xml:space="preserve"> Software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</w:t>
      </w:r>
      <w:r>
        <w:t xml:space="preserve"> </w:t>
      </w:r>
    </w:p>
    <w:p w14:paraId="1936FF4B" w14:textId="6AA71759" w:rsidR="009E0638" w:rsidRPr="009E0638" w:rsidRDefault="004A73F1" w:rsidP="00FB5256">
      <w:pPr>
        <w:pStyle w:val="6BulletPoints"/>
      </w:pPr>
      <w:r>
        <w:t xml:space="preserve">Converted </w:t>
      </w:r>
      <w:proofErr w:type="spellStart"/>
      <w:r>
        <w:t>Figma</w:t>
      </w:r>
      <w:proofErr w:type="spellEnd"/>
      <w:r>
        <w:t xml:space="preserve"> designs into responsive, pixel-perfect web pages using </w:t>
      </w:r>
      <w:r>
        <w:rPr>
          <w:rStyle w:val="Strong"/>
        </w:rPr>
        <w:t>HTML, CSS, and Bootstrap</w:t>
      </w:r>
      <w:r>
        <w:t>.</w:t>
      </w:r>
    </w:p>
    <w:p w14:paraId="7412D3D9" w14:textId="77777777" w:rsidR="004A73F1" w:rsidRPr="004A73F1" w:rsidRDefault="004A73F1" w:rsidP="00FB5256">
      <w:pPr>
        <w:pStyle w:val="6BulletPoints"/>
        <w:rPr>
          <w:b/>
          <w:bCs/>
        </w:rPr>
      </w:pPr>
      <w:r>
        <w:t>Collaborated on updating existing web pages based on client feedback, ensuring design consistency and improved user experience.</w:t>
      </w:r>
    </w:p>
    <w:p w14:paraId="500911A4" w14:textId="77777777" w:rsidR="004A73F1" w:rsidRDefault="004A73F1" w:rsidP="00E7470A">
      <w:pPr>
        <w:pStyle w:val="6BulletPoints"/>
      </w:pPr>
      <w:r>
        <w:t>Assisted in developing responsive layouts compatible with multiple screen sizes and devices.</w:t>
      </w:r>
    </w:p>
    <w:p w14:paraId="1BA7F453" w14:textId="2B245455" w:rsidR="00E7470A" w:rsidRPr="00E7470A" w:rsidRDefault="00E7470A" w:rsidP="00E7470A">
      <w:pPr>
        <w:pStyle w:val="6BulletPoints"/>
      </w:pPr>
      <w:r>
        <w:t xml:space="preserve">Processes Improved: </w:t>
      </w:r>
      <w:r w:rsidR="004A73F1">
        <w:t xml:space="preserve">Successfully completed the internship and received a </w:t>
      </w:r>
      <w:r w:rsidR="004A73F1">
        <w:rPr>
          <w:rStyle w:val="Strong"/>
        </w:rPr>
        <w:t>Certificate of Completion</w:t>
      </w:r>
      <w:r w:rsidR="004A73F1">
        <w:t xml:space="preserve"> for outstanding participation and performance.</w:t>
      </w:r>
    </w:p>
    <w:p w14:paraId="1A7418F0" w14:textId="77777777" w:rsidR="0089459E" w:rsidRPr="00D62146" w:rsidRDefault="00EA0B03" w:rsidP="005A0CAF">
      <w:pPr>
        <w:pStyle w:val="4SectionHeaders"/>
      </w:pPr>
      <w:r>
        <w:t>OTHER</w:t>
      </w:r>
      <w:r w:rsidR="0089459E" w:rsidRPr="00D62146">
        <w:t xml:space="preserve"> EMPLOYMENT</w:t>
      </w:r>
    </w:p>
    <w:p w14:paraId="72ED7B76" w14:textId="1DA35EE7" w:rsidR="003E7EE3" w:rsidRPr="003E7EE3" w:rsidRDefault="0065666D" w:rsidP="0000781D">
      <w:pPr>
        <w:pStyle w:val="9EmployerName"/>
        <w:tabs>
          <w:tab w:val="right" w:pos="10710"/>
        </w:tabs>
        <w:spacing w:after="240"/>
      </w:pPr>
      <w:r w:rsidRPr="00133C64">
        <w:rPr>
          <w:b/>
          <w:bCs/>
        </w:rPr>
        <w:t>Position Title</w:t>
      </w:r>
      <w:r w:rsidR="00D110B6">
        <w:t xml:space="preserve"> | </w:t>
      </w:r>
      <w:r w:rsidRPr="00D62146">
        <w:t>Employe</w:t>
      </w:r>
      <w:r>
        <w:t>r</w:t>
      </w:r>
      <w:r w:rsidRPr="00133C64">
        <w:rPr>
          <w:b/>
          <w:bCs/>
        </w:rPr>
        <w:tab/>
      </w:r>
      <w:proofErr w:type="spellStart"/>
      <w:r w:rsidRPr="00E751CF">
        <w:rPr>
          <w:b/>
          <w:bCs/>
        </w:rPr>
        <w:t>Mmm</w:t>
      </w:r>
      <w:proofErr w:type="spellEnd"/>
      <w:r w:rsidRPr="00E751CF">
        <w:rPr>
          <w:b/>
          <w:bCs/>
        </w:rPr>
        <w:t xml:space="preserve"> YYYY – </w:t>
      </w:r>
      <w:proofErr w:type="spellStart"/>
      <w:r w:rsidRPr="00E751CF">
        <w:rPr>
          <w:b/>
          <w:bCs/>
        </w:rPr>
        <w:t>Mmm</w:t>
      </w:r>
      <w:proofErr w:type="spellEnd"/>
      <w:r w:rsidRPr="00E751CF">
        <w:rPr>
          <w:b/>
          <w:bCs/>
        </w:rPr>
        <w:t xml:space="preserve"> YYYY</w:t>
      </w:r>
    </w:p>
    <w:p w14:paraId="1BA65AA0" w14:textId="1DECE2EF" w:rsidR="003E7EE3" w:rsidRDefault="003E7EE3" w:rsidP="0000781D">
      <w:pPr>
        <w:pStyle w:val="9EmployerName"/>
        <w:tabs>
          <w:tab w:val="right" w:pos="10710"/>
        </w:tabs>
        <w:spacing w:after="240"/>
      </w:pPr>
      <w:r w:rsidRPr="00133C64">
        <w:rPr>
          <w:b/>
          <w:bCs/>
        </w:rPr>
        <w:t>Position Title</w:t>
      </w:r>
      <w:r w:rsidR="00D110B6">
        <w:t xml:space="preserve"> | </w:t>
      </w:r>
      <w:r w:rsidRPr="00D62146">
        <w:t>Employe</w:t>
      </w:r>
      <w:r>
        <w:t>r</w:t>
      </w:r>
      <w:r w:rsidRPr="00133C64">
        <w:rPr>
          <w:b/>
          <w:bCs/>
        </w:rPr>
        <w:tab/>
      </w:r>
      <w:proofErr w:type="spellStart"/>
      <w:r w:rsidRPr="00E751CF">
        <w:rPr>
          <w:b/>
          <w:bCs/>
        </w:rPr>
        <w:t>Mmm</w:t>
      </w:r>
      <w:proofErr w:type="spellEnd"/>
      <w:r w:rsidRPr="00E751CF">
        <w:rPr>
          <w:b/>
          <w:bCs/>
        </w:rPr>
        <w:t xml:space="preserve"> YYYY – </w:t>
      </w:r>
      <w:proofErr w:type="spellStart"/>
      <w:r w:rsidRPr="00E751CF">
        <w:rPr>
          <w:b/>
          <w:bCs/>
        </w:rPr>
        <w:t>Mmm</w:t>
      </w:r>
      <w:proofErr w:type="spellEnd"/>
      <w:r w:rsidRPr="00E751CF">
        <w:rPr>
          <w:b/>
          <w:bCs/>
        </w:rPr>
        <w:t xml:space="preserve"> YYYY</w:t>
      </w:r>
    </w:p>
    <w:p w14:paraId="57EF703C" w14:textId="6CBCBF43" w:rsidR="003E7EE3" w:rsidRPr="00D62146" w:rsidRDefault="00287B9A" w:rsidP="005A0CAF">
      <w:pPr>
        <w:pStyle w:val="4SectionHeaders"/>
      </w:pPr>
      <w:r>
        <w:t>EDUCATION</w:t>
      </w:r>
    </w:p>
    <w:p w14:paraId="17B18BE9" w14:textId="407FC6C3" w:rsidR="003E7EE3" w:rsidRPr="0065666D" w:rsidRDefault="004A73F1" w:rsidP="0000781D">
      <w:pPr>
        <w:pStyle w:val="7DegreeNameJobTitle"/>
        <w:tabs>
          <w:tab w:val="right" w:pos="10710"/>
        </w:tabs>
      </w:pPr>
      <w:r>
        <w:t xml:space="preserve">Diploma in Computer Science </w:t>
      </w:r>
      <w:proofErr w:type="gramStart"/>
      <w:r>
        <w:t>Engineering ,</w:t>
      </w:r>
      <w:proofErr w:type="gramEnd"/>
      <w:r w:rsidR="003E7EE3" w:rsidRPr="0065666D">
        <w:tab/>
        <w:t>Year Completed</w:t>
      </w:r>
    </w:p>
    <w:p w14:paraId="11512285" w14:textId="7C9CD60F" w:rsidR="00E751CF" w:rsidRPr="00EA0B03" w:rsidRDefault="004A73F1" w:rsidP="00EA0B03">
      <w:pPr>
        <w:pStyle w:val="8Institution"/>
      </w:pPr>
      <w:r>
        <w:t xml:space="preserve">A.A.N.M &amp; V.V.R.S.R GUDLAVALLERU POLYTECHNIC </w:t>
      </w:r>
      <w:proofErr w:type="gramStart"/>
      <w:r>
        <w:t>Krishna ,</w:t>
      </w:r>
      <w:proofErr w:type="gramEnd"/>
      <w:r w:rsidRPr="004A73F1">
        <w:rPr>
          <w:sz w:val="24"/>
          <w:szCs w:val="24"/>
        </w:rPr>
        <w:t xml:space="preserve"> </w:t>
      </w:r>
      <w:r w:rsidRPr="00F822ED">
        <w:rPr>
          <w:sz w:val="24"/>
          <w:szCs w:val="24"/>
        </w:rPr>
        <w:t>Andhra Pradesh</w:t>
      </w:r>
    </w:p>
    <w:p w14:paraId="70A5F69F" w14:textId="0D0C5B18" w:rsidR="003E7EE3" w:rsidRPr="0065666D" w:rsidRDefault="004A73F1" w:rsidP="0000781D">
      <w:pPr>
        <w:pStyle w:val="7DegreeNameJobTitle"/>
        <w:tabs>
          <w:tab w:val="right" w:pos="10710"/>
        </w:tabs>
      </w:pPr>
      <w:r>
        <w:t xml:space="preserve">b-tech in Information </w:t>
      </w:r>
      <w:proofErr w:type="gramStart"/>
      <w:r>
        <w:t>Technology ,</w:t>
      </w:r>
      <w:proofErr w:type="gramEnd"/>
      <w:r w:rsidR="003E7EE3" w:rsidRPr="0065666D">
        <w:tab/>
        <w:t>Year Completed</w:t>
      </w:r>
    </w:p>
    <w:p w14:paraId="29F31558" w14:textId="0F7720F7" w:rsidR="003E7EE3" w:rsidRPr="00D62146" w:rsidRDefault="004A73F1" w:rsidP="00EA0B03">
      <w:pPr>
        <w:pStyle w:val="8Institution"/>
        <w:rPr>
          <w:b/>
          <w:bCs/>
        </w:rPr>
      </w:pPr>
      <w:proofErr w:type="spellStart"/>
      <w:r>
        <w:t>Vignan's</w:t>
      </w:r>
      <w:proofErr w:type="spellEnd"/>
      <w:r>
        <w:t xml:space="preserve"> Foundation for Science, Technology and Research (Deemed to be University</w:t>
      </w:r>
      <w:proofErr w:type="gramStart"/>
      <w:r>
        <w:t>)</w:t>
      </w:r>
      <w:r w:rsidRPr="00D62146">
        <w:t xml:space="preserve"> </w:t>
      </w:r>
      <w:r>
        <w:t>,</w:t>
      </w:r>
      <w:proofErr w:type="gramEnd"/>
      <w:r>
        <w:t xml:space="preserve"> </w:t>
      </w:r>
      <w:proofErr w:type="spellStart"/>
      <w:r>
        <w:t>vadlamudi</w:t>
      </w:r>
      <w:proofErr w:type="spellEnd"/>
      <w:r>
        <w:t xml:space="preserve"> , Guntur ,</w:t>
      </w:r>
      <w:r w:rsidRPr="004A73F1">
        <w:rPr>
          <w:sz w:val="24"/>
          <w:szCs w:val="24"/>
        </w:rPr>
        <w:t xml:space="preserve"> </w:t>
      </w:r>
      <w:r w:rsidRPr="00F822ED">
        <w:rPr>
          <w:sz w:val="24"/>
          <w:szCs w:val="24"/>
        </w:rPr>
        <w:t>Andhra Pradesh</w:t>
      </w:r>
      <w:r>
        <w:rPr>
          <w:sz w:val="24"/>
          <w:szCs w:val="24"/>
        </w:rPr>
        <w:t>.</w:t>
      </w:r>
      <w:bookmarkStart w:id="0" w:name="_GoBack"/>
      <w:bookmarkEnd w:id="0"/>
    </w:p>
    <w:p w14:paraId="6D8693E1" w14:textId="77777777" w:rsidR="003E7EE3" w:rsidRDefault="003E7EE3" w:rsidP="005A0CAF">
      <w:pPr>
        <w:pStyle w:val="4SectionHeaders"/>
      </w:pPr>
      <w:r w:rsidRPr="00D62146">
        <w:t>TRAINING AND CERTIFICATIONS</w:t>
      </w:r>
    </w:p>
    <w:p w14:paraId="2268830A" w14:textId="761EA177" w:rsidR="00287B9A" w:rsidRPr="003E7EE3" w:rsidRDefault="00287B9A" w:rsidP="00287B9A">
      <w:pPr>
        <w:pStyle w:val="9EmployerName"/>
        <w:tabs>
          <w:tab w:val="right" w:pos="10710"/>
        </w:tabs>
        <w:spacing w:after="240"/>
      </w:pPr>
      <w:r>
        <w:rPr>
          <w:b/>
          <w:bCs/>
        </w:rPr>
        <w:t>Course</w:t>
      </w:r>
      <w:r w:rsidR="00E7470A">
        <w:rPr>
          <w:b/>
          <w:bCs/>
        </w:rPr>
        <w:t>/Certification</w:t>
      </w:r>
      <w:r>
        <w:t xml:space="preserve"> | Institution</w:t>
      </w:r>
      <w:r w:rsidRPr="00133C64">
        <w:rPr>
          <w:b/>
          <w:bCs/>
        </w:rPr>
        <w:tab/>
      </w:r>
      <w:proofErr w:type="spellStart"/>
      <w:r>
        <w:rPr>
          <w:b/>
          <w:bCs/>
        </w:rPr>
        <w:t>Mmm</w:t>
      </w:r>
      <w:proofErr w:type="spellEnd"/>
      <w:r>
        <w:rPr>
          <w:b/>
          <w:bCs/>
        </w:rPr>
        <w:t>, YYYY</w:t>
      </w:r>
    </w:p>
    <w:p w14:paraId="4326DDED" w14:textId="64D3AF3C" w:rsidR="009B0AA8" w:rsidRPr="00E7470A" w:rsidRDefault="00E7470A" w:rsidP="00287B9A">
      <w:pPr>
        <w:pStyle w:val="9EmployerName"/>
        <w:tabs>
          <w:tab w:val="right" w:pos="10710"/>
        </w:tabs>
        <w:spacing w:after="240"/>
        <w:rPr>
          <w:b/>
          <w:bCs/>
        </w:rPr>
      </w:pPr>
      <w:r>
        <w:rPr>
          <w:b/>
          <w:bCs/>
        </w:rPr>
        <w:t>Course/</w:t>
      </w:r>
      <w:r w:rsidR="00287B9A">
        <w:rPr>
          <w:b/>
          <w:bCs/>
        </w:rPr>
        <w:t>Certification</w:t>
      </w:r>
      <w:r w:rsidR="00287B9A">
        <w:t xml:space="preserve"> </w:t>
      </w:r>
      <w:r w:rsidR="00287B9A" w:rsidRPr="00287B9A">
        <w:t>|</w:t>
      </w:r>
      <w:r w:rsidR="00287B9A">
        <w:t xml:space="preserve"> Institution</w:t>
      </w:r>
      <w:r w:rsidR="00287B9A" w:rsidRPr="00133C64">
        <w:rPr>
          <w:b/>
          <w:bCs/>
        </w:rPr>
        <w:tab/>
      </w:r>
      <w:proofErr w:type="spellStart"/>
      <w:r w:rsidR="00287B9A">
        <w:rPr>
          <w:b/>
          <w:bCs/>
        </w:rPr>
        <w:t>Mmm</w:t>
      </w:r>
      <w:proofErr w:type="spellEnd"/>
      <w:r w:rsidR="00287B9A">
        <w:rPr>
          <w:b/>
          <w:bCs/>
        </w:rPr>
        <w:t>, YYYY</w:t>
      </w:r>
    </w:p>
    <w:sectPr w:rsidR="009B0AA8" w:rsidRPr="00E7470A" w:rsidSect="005A0CAF">
      <w:headerReference w:type="default" r:id="rId7"/>
      <w:footerReference w:type="default" r:id="rId8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0D83E" w14:textId="77777777" w:rsidR="0052313D" w:rsidRDefault="0052313D" w:rsidP="00133C64">
      <w:r>
        <w:separator/>
      </w:r>
    </w:p>
  </w:endnote>
  <w:endnote w:type="continuationSeparator" w:id="0">
    <w:p w14:paraId="467B8006" w14:textId="77777777" w:rsidR="0052313D" w:rsidRDefault="0052313D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9D70E" w14:textId="77777777" w:rsidR="00334118" w:rsidRDefault="00334118" w:rsidP="00133C64">
    <w:pPr>
      <w:pStyle w:val="Footer"/>
    </w:pPr>
  </w:p>
  <w:p w14:paraId="5EDBEDDB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03F8F1" w14:textId="77777777" w:rsidR="0052313D" w:rsidRDefault="0052313D" w:rsidP="00133C64">
      <w:r>
        <w:separator/>
      </w:r>
    </w:p>
  </w:footnote>
  <w:footnote w:type="continuationSeparator" w:id="0">
    <w:p w14:paraId="656FDE6E" w14:textId="77777777" w:rsidR="0052313D" w:rsidRDefault="0052313D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B3DD8" w14:textId="77777777" w:rsidR="009B0AA8" w:rsidRPr="00F930A3" w:rsidRDefault="009B0AA8" w:rsidP="009B0AA8">
    <w:pPr>
      <w:pStyle w:val="1ApplicantName"/>
      <w:jc w:val="left"/>
      <w:rPr>
        <w:sz w:val="26"/>
        <w:szCs w:val="26"/>
      </w:rPr>
    </w:pPr>
    <w:r w:rsidRPr="00F930A3">
      <w:rPr>
        <w:sz w:val="26"/>
        <w:szCs w:val="26"/>
      </w:rPr>
      <w:t>Name Surname</w:t>
    </w:r>
  </w:p>
  <w:p w14:paraId="74E77874" w14:textId="5DFE8253" w:rsidR="009B0AA8" w:rsidRPr="009B0AA8" w:rsidRDefault="009B0AA8" w:rsidP="009B0AA8">
    <w:pPr>
      <w:pStyle w:val="5SummaryText"/>
      <w:shd w:val="clear" w:color="auto" w:fill="F1F1F5"/>
      <w:jc w:val="left"/>
      <w:rPr>
        <w:sz w:val="24"/>
        <w:szCs w:val="24"/>
      </w:rPr>
    </w:pPr>
    <w:r w:rsidRPr="00F930A3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9A"/>
    <w:rsid w:val="0000781D"/>
    <w:rsid w:val="00020E8D"/>
    <w:rsid w:val="000654AF"/>
    <w:rsid w:val="00091F83"/>
    <w:rsid w:val="000B618D"/>
    <w:rsid w:val="000E24E1"/>
    <w:rsid w:val="000E7308"/>
    <w:rsid w:val="00106A9F"/>
    <w:rsid w:val="00133C64"/>
    <w:rsid w:val="00140B51"/>
    <w:rsid w:val="001445BE"/>
    <w:rsid w:val="001461B3"/>
    <w:rsid w:val="0016040B"/>
    <w:rsid w:val="0017024E"/>
    <w:rsid w:val="00182925"/>
    <w:rsid w:val="001A6468"/>
    <w:rsid w:val="001E2EE4"/>
    <w:rsid w:val="00287B9A"/>
    <w:rsid w:val="00296D77"/>
    <w:rsid w:val="002C73F2"/>
    <w:rsid w:val="00324137"/>
    <w:rsid w:val="00334118"/>
    <w:rsid w:val="003E7EE3"/>
    <w:rsid w:val="00420A26"/>
    <w:rsid w:val="00462BE3"/>
    <w:rsid w:val="004A73F1"/>
    <w:rsid w:val="004C178D"/>
    <w:rsid w:val="004D3833"/>
    <w:rsid w:val="0052313D"/>
    <w:rsid w:val="005473AD"/>
    <w:rsid w:val="005738DA"/>
    <w:rsid w:val="00581B3B"/>
    <w:rsid w:val="005A0CAF"/>
    <w:rsid w:val="005C336A"/>
    <w:rsid w:val="005E394C"/>
    <w:rsid w:val="00606151"/>
    <w:rsid w:val="0065666D"/>
    <w:rsid w:val="00691D67"/>
    <w:rsid w:val="00710BEC"/>
    <w:rsid w:val="0079184C"/>
    <w:rsid w:val="007E75DF"/>
    <w:rsid w:val="007F068B"/>
    <w:rsid w:val="0081761B"/>
    <w:rsid w:val="008702A4"/>
    <w:rsid w:val="0089459E"/>
    <w:rsid w:val="008B360F"/>
    <w:rsid w:val="008C5673"/>
    <w:rsid w:val="008F601E"/>
    <w:rsid w:val="00936FCB"/>
    <w:rsid w:val="00953A24"/>
    <w:rsid w:val="00985702"/>
    <w:rsid w:val="009B0AA8"/>
    <w:rsid w:val="009E0638"/>
    <w:rsid w:val="00A015BE"/>
    <w:rsid w:val="00A10A1F"/>
    <w:rsid w:val="00A20A27"/>
    <w:rsid w:val="00A331E9"/>
    <w:rsid w:val="00A55E36"/>
    <w:rsid w:val="00A823A2"/>
    <w:rsid w:val="00A907CC"/>
    <w:rsid w:val="00AA63C1"/>
    <w:rsid w:val="00B364D7"/>
    <w:rsid w:val="00B81A55"/>
    <w:rsid w:val="00BB5C75"/>
    <w:rsid w:val="00C54100"/>
    <w:rsid w:val="00C95057"/>
    <w:rsid w:val="00CB3212"/>
    <w:rsid w:val="00CF2BDC"/>
    <w:rsid w:val="00D110B6"/>
    <w:rsid w:val="00D261B1"/>
    <w:rsid w:val="00D62146"/>
    <w:rsid w:val="00D675EF"/>
    <w:rsid w:val="00D72B39"/>
    <w:rsid w:val="00E7470A"/>
    <w:rsid w:val="00E751CF"/>
    <w:rsid w:val="00EA0B03"/>
    <w:rsid w:val="00F1092A"/>
    <w:rsid w:val="00F15C6E"/>
    <w:rsid w:val="00F35205"/>
    <w:rsid w:val="00F369BF"/>
    <w:rsid w:val="00F571EA"/>
    <w:rsid w:val="00F67359"/>
    <w:rsid w:val="00F822ED"/>
    <w:rsid w:val="00F955AA"/>
    <w:rsid w:val="00FB5256"/>
    <w:rsid w:val="00FD19B8"/>
    <w:rsid w:val="00FE6D84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DF641"/>
  <w15:chartTrackingRefBased/>
  <w15:docId w15:val="{586FA611-2E13-4AE9-A899-E76BF0B0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66D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5A0CAF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EC"/>
    <w:rPr>
      <w:rFonts w:asciiTheme="majorHAnsi" w:eastAsiaTheme="majorEastAsia" w:hAnsiTheme="majorHAnsi" w:cstheme="majorBidi"/>
      <w:color w:val="1F3763" w:themeColor="accent1" w:themeShade="7F"/>
      <w:spacing w:val="4"/>
      <w:sz w:val="24"/>
      <w:szCs w:val="24"/>
    </w:rPr>
  </w:style>
  <w:style w:type="character" w:styleId="Strong">
    <w:name w:val="Strong"/>
    <w:basedOn w:val="DefaultParagraphFont"/>
    <w:uiPriority w:val="22"/>
    <w:qFormat/>
    <w:rsid w:val="00710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Minimalist\ATS-Friendly-Resume-Template-Minima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ATS-Friendly-Resume-Template-Minimalist</Template>
  <TotalTime>73</TotalTime>
  <Pages>1</Pages>
  <Words>317</Words>
  <Characters>1947</Characters>
  <Application>Microsoft Office Word</Application>
  <DocSecurity>0</DocSecurity>
  <Lines>47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Windows User</cp:lastModifiedBy>
  <cp:revision>9</cp:revision>
  <cp:lastPrinted>2024-04-03T11:11:00Z</cp:lastPrinted>
  <dcterms:created xsi:type="dcterms:W3CDTF">2024-08-31T17:22:00Z</dcterms:created>
  <dcterms:modified xsi:type="dcterms:W3CDTF">2026-07-27T06:41:00Z</dcterms:modified>
</cp:coreProperties>
</file>